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CC520A" w14:textId="77777777" w:rsidR="00A8473F" w:rsidRDefault="00A8473F" w:rsidP="00C6554A">
      <w:pPr>
        <w:pStyle w:val="Photo"/>
        <w:rPr>
          <w:noProof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p w14:paraId="05A67C2D" w14:textId="77777777" w:rsidR="00A8473F" w:rsidRDefault="00A8473F" w:rsidP="009E4884">
      <w:pPr>
        <w:pStyle w:val="Photo"/>
        <w:jc w:val="left"/>
        <w:rPr>
          <w:noProof/>
        </w:rPr>
      </w:pPr>
    </w:p>
    <w:p w14:paraId="31CCF33F" w14:textId="77777777" w:rsidR="00A8473F" w:rsidRDefault="00A8473F" w:rsidP="00C6554A">
      <w:pPr>
        <w:pStyle w:val="Photo"/>
        <w:rPr>
          <w:noProof/>
        </w:rPr>
      </w:pPr>
    </w:p>
    <w:p w14:paraId="77364240" w14:textId="77777777" w:rsidR="00A8473F" w:rsidRDefault="00A8473F" w:rsidP="00C6554A">
      <w:pPr>
        <w:pStyle w:val="Photo"/>
        <w:rPr>
          <w:noProof/>
        </w:rPr>
      </w:pPr>
    </w:p>
    <w:p w14:paraId="2F25AE19" w14:textId="07B4BB65" w:rsidR="00A8473F" w:rsidRDefault="000138C2" w:rsidP="00C6554A">
      <w:pPr>
        <w:pStyle w:val="Photo"/>
        <w:rPr>
          <w:noProof/>
        </w:rPr>
      </w:pPr>
      <w:r>
        <w:rPr>
          <w:noProof/>
        </w:rPr>
        <w:drawing>
          <wp:inline distT="0" distB="0" distL="0" distR="0" wp14:anchorId="3B85C70A" wp14:editId="5A440834">
            <wp:extent cx="4143375" cy="4357258"/>
            <wp:effectExtent l="0" t="0" r="0" b="5715"/>
            <wp:docPr id="1" name="Picture 1" descr="A large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ther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561" cy="436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0FC1" w14:textId="77777777" w:rsidR="00A8473F" w:rsidRDefault="00A8473F" w:rsidP="00C6554A">
      <w:pPr>
        <w:pStyle w:val="Photo"/>
        <w:rPr>
          <w:noProof/>
        </w:rPr>
      </w:pPr>
    </w:p>
    <w:p w14:paraId="4E6895FD" w14:textId="77777777" w:rsidR="00A8473F" w:rsidRDefault="00A8473F" w:rsidP="00C6554A">
      <w:pPr>
        <w:pStyle w:val="Photo"/>
        <w:rPr>
          <w:noProof/>
        </w:rPr>
      </w:pPr>
    </w:p>
    <w:p w14:paraId="67D4E2D9" w14:textId="1F1C6910" w:rsidR="00C6554A" w:rsidRPr="008B5277" w:rsidRDefault="00C6554A" w:rsidP="00C6554A">
      <w:pPr>
        <w:pStyle w:val="Photo"/>
      </w:pPr>
    </w:p>
    <w:bookmarkEnd w:id="0"/>
    <w:bookmarkEnd w:id="1"/>
    <w:bookmarkEnd w:id="2"/>
    <w:bookmarkEnd w:id="3"/>
    <w:bookmarkEnd w:id="4"/>
    <w:p w14:paraId="13A3F843" w14:textId="77777777" w:rsidR="009E4884" w:rsidRDefault="009E4884" w:rsidP="00C6554A">
      <w:pPr>
        <w:pStyle w:val="Subtitle"/>
        <w:rPr>
          <w:caps w:val="0"/>
          <w:color w:val="007789" w:themeColor="accent1" w:themeShade="BF"/>
          <w:kern w:val="28"/>
          <w:sz w:val="60"/>
        </w:rPr>
      </w:pPr>
      <w:r w:rsidRPr="009E4884">
        <w:rPr>
          <w:caps w:val="0"/>
          <w:color w:val="007789" w:themeColor="accent1" w:themeShade="BF"/>
          <w:kern w:val="28"/>
          <w:sz w:val="60"/>
        </w:rPr>
        <w:t>Cube Mapping Reflective and Refractive Bump-mapped Surfaces</w:t>
      </w:r>
    </w:p>
    <w:p w14:paraId="0B817BFA" w14:textId="55CB13A8" w:rsidR="00C6554A" w:rsidRPr="00D5413C" w:rsidRDefault="00A8473F" w:rsidP="00C6554A">
      <w:pPr>
        <w:pStyle w:val="Subtitle"/>
      </w:pPr>
      <w:r>
        <w:t xml:space="preserve">Project </w:t>
      </w:r>
      <w:r w:rsidR="009E4884">
        <w:t>4</w:t>
      </w:r>
    </w:p>
    <w:p w14:paraId="017DE92F" w14:textId="178CC132" w:rsidR="00C6554A" w:rsidRDefault="00A8473F" w:rsidP="00C6554A">
      <w:pPr>
        <w:pStyle w:val="ContactInfo"/>
      </w:pPr>
      <w:r>
        <w:t>Megan</w:t>
      </w:r>
      <w:r w:rsidR="009E4884">
        <w:t xml:space="preserve"> McCormick</w:t>
      </w:r>
      <w:r w:rsidR="00C6554A">
        <w:t xml:space="preserve"> | </w:t>
      </w:r>
      <w:r>
        <w:t>CS557</w:t>
      </w:r>
      <w:r w:rsidR="00C6554A">
        <w:t xml:space="preserve"> |</w:t>
      </w:r>
      <w:r w:rsidR="00C6554A" w:rsidRPr="00D5413C">
        <w:t xml:space="preserve"> </w:t>
      </w:r>
      <w:r w:rsidR="009E4884">
        <w:t>2</w:t>
      </w:r>
      <w:r>
        <w:t>/</w:t>
      </w:r>
      <w:r w:rsidR="009E4884">
        <w:t>11</w:t>
      </w:r>
      <w:r>
        <w:t>/20</w:t>
      </w:r>
      <w:r w:rsidR="00C6554A">
        <w:br w:type="page"/>
      </w:r>
    </w:p>
    <w:p w14:paraId="44F3794F" w14:textId="4B819F3E" w:rsidR="00A8473F" w:rsidRDefault="00A8473F" w:rsidP="00A8473F">
      <w:pPr>
        <w:pStyle w:val="Heading1"/>
      </w:pPr>
      <w:r>
        <w:lastRenderedPageBreak/>
        <w:t>Images</w:t>
      </w:r>
    </w:p>
    <w:p w14:paraId="4AB65460" w14:textId="35622093" w:rsidR="00A8473F" w:rsidRDefault="000138C2" w:rsidP="000E4124">
      <w:pPr>
        <w:jc w:val="center"/>
      </w:pPr>
      <w:r>
        <w:rPr>
          <w:noProof/>
        </w:rPr>
        <w:drawing>
          <wp:inline distT="0" distB="0" distL="0" distR="0" wp14:anchorId="10887255" wp14:editId="57AFD509">
            <wp:extent cx="3295650" cy="3285350"/>
            <wp:effectExtent l="0" t="0" r="0" b="0"/>
            <wp:docPr id="2" name="Picture 2" descr="A picture containing floor, indoor, wall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v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527" cy="329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EC16" w14:textId="582CEFA8" w:rsidR="00A8473F" w:rsidRDefault="00A8473F" w:rsidP="00A8473F">
      <w:pPr>
        <w:jc w:val="center"/>
      </w:pPr>
      <w:r>
        <w:t xml:space="preserve">Figure 1: </w:t>
      </w:r>
      <w:r w:rsidR="0049669B">
        <w:t>Start Picture</w:t>
      </w:r>
    </w:p>
    <w:p w14:paraId="28404F5E" w14:textId="48B4C0AE" w:rsidR="00A8473F" w:rsidRDefault="000138C2" w:rsidP="00A8473F">
      <w:pPr>
        <w:jc w:val="center"/>
      </w:pPr>
      <w:r>
        <w:rPr>
          <w:noProof/>
        </w:rPr>
        <w:drawing>
          <wp:inline distT="0" distB="0" distL="0" distR="0" wp14:anchorId="5950B092" wp14:editId="164B9F3F">
            <wp:extent cx="3343275" cy="3462845"/>
            <wp:effectExtent l="0" t="0" r="0" b="4445"/>
            <wp:docPr id="3" name="Picture 3" descr="A picture containing floor, indoor, wall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870" cy="347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744E" w14:textId="2E6BEF12" w:rsidR="00A8473F" w:rsidRDefault="00A8473F" w:rsidP="00A8473F">
      <w:pPr>
        <w:jc w:val="center"/>
      </w:pPr>
      <w:r>
        <w:t xml:space="preserve">Figure 2: </w:t>
      </w:r>
      <w:proofErr w:type="spellStart"/>
      <w:r w:rsidR="0049669B">
        <w:t>uA</w:t>
      </w:r>
      <w:proofErr w:type="spellEnd"/>
      <w:r w:rsidR="0049669B">
        <w:t xml:space="preserve"> Adjusted</w:t>
      </w:r>
    </w:p>
    <w:p w14:paraId="4E1BDF2A" w14:textId="07BF570D" w:rsidR="00A8473F" w:rsidRDefault="000138C2" w:rsidP="00A8473F">
      <w:pPr>
        <w:jc w:val="center"/>
      </w:pPr>
      <w:r>
        <w:rPr>
          <w:noProof/>
        </w:rPr>
        <w:lastRenderedPageBreak/>
        <w:drawing>
          <wp:inline distT="0" distB="0" distL="0" distR="0" wp14:anchorId="527B3522" wp14:editId="651245C4">
            <wp:extent cx="3371850" cy="3492440"/>
            <wp:effectExtent l="0" t="0" r="0" b="0"/>
            <wp:docPr id="4" name="Picture 4" descr="A picture containing flo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B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903" cy="350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4B63" w14:textId="06532B39" w:rsidR="00A8473F" w:rsidRDefault="00A8473F" w:rsidP="000E4124">
      <w:pPr>
        <w:jc w:val="center"/>
      </w:pPr>
      <w:r>
        <w:t xml:space="preserve">Figure 3: </w:t>
      </w:r>
      <w:proofErr w:type="spellStart"/>
      <w:r w:rsidR="0049669B">
        <w:t>uB</w:t>
      </w:r>
      <w:proofErr w:type="spellEnd"/>
      <w:r w:rsidR="0049669B">
        <w:t xml:space="preserve"> Adjusted</w:t>
      </w:r>
    </w:p>
    <w:p w14:paraId="3FADEB7F" w14:textId="6A83CA49" w:rsidR="0049669B" w:rsidRDefault="000138C2" w:rsidP="000E4124">
      <w:pPr>
        <w:jc w:val="center"/>
      </w:pPr>
      <w:r>
        <w:rPr>
          <w:noProof/>
        </w:rPr>
        <w:drawing>
          <wp:inline distT="0" distB="0" distL="0" distR="0" wp14:anchorId="5CF43F64" wp14:editId="0701793F">
            <wp:extent cx="3371850" cy="3394875"/>
            <wp:effectExtent l="0" t="0" r="0" b="0"/>
            <wp:docPr id="6" name="Picture 6" descr="A picture containing indoor, floor, cabin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C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643" cy="339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D101" w14:textId="36A94105" w:rsidR="0049669B" w:rsidRDefault="0049669B" w:rsidP="0049669B">
      <w:pPr>
        <w:jc w:val="center"/>
      </w:pPr>
      <w:r>
        <w:t xml:space="preserve">Figure 3: </w:t>
      </w:r>
      <w:proofErr w:type="spellStart"/>
      <w:r>
        <w:t>uC</w:t>
      </w:r>
      <w:proofErr w:type="spellEnd"/>
      <w:r>
        <w:t xml:space="preserve"> Adjusted</w:t>
      </w:r>
    </w:p>
    <w:p w14:paraId="16303E4D" w14:textId="009D5B34" w:rsidR="0049669B" w:rsidRDefault="000138C2" w:rsidP="0049669B">
      <w:pPr>
        <w:jc w:val="center"/>
      </w:pPr>
      <w:r>
        <w:rPr>
          <w:noProof/>
        </w:rPr>
        <w:lastRenderedPageBreak/>
        <w:drawing>
          <wp:inline distT="0" distB="0" distL="0" distR="0" wp14:anchorId="2FC09144" wp14:editId="066A931A">
            <wp:extent cx="3533775" cy="3553816"/>
            <wp:effectExtent l="0" t="0" r="0" b="8890"/>
            <wp:docPr id="7" name="Picture 7" descr="A picture containing floor, indoor,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D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477" cy="355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D674" w14:textId="012433A4" w:rsidR="0049669B" w:rsidRDefault="0049669B" w:rsidP="0049669B">
      <w:pPr>
        <w:jc w:val="center"/>
      </w:pPr>
      <w:r>
        <w:t xml:space="preserve">Figure 5: </w:t>
      </w:r>
      <w:proofErr w:type="spellStart"/>
      <w:r>
        <w:t>uD</w:t>
      </w:r>
      <w:proofErr w:type="spellEnd"/>
      <w:r>
        <w:t xml:space="preserve"> Adjusted</w:t>
      </w:r>
    </w:p>
    <w:p w14:paraId="39B1FF8F" w14:textId="048DAEA3" w:rsidR="0049669B" w:rsidRDefault="000138C2" w:rsidP="0049669B">
      <w:pPr>
        <w:jc w:val="center"/>
      </w:pPr>
      <w:r>
        <w:rPr>
          <w:noProof/>
        </w:rPr>
        <w:drawing>
          <wp:inline distT="0" distB="0" distL="0" distR="0" wp14:anchorId="4A716022" wp14:editId="0D098FA3">
            <wp:extent cx="3585288" cy="3505200"/>
            <wp:effectExtent l="0" t="0" r="0" b="0"/>
            <wp:docPr id="8" name="Picture 8" descr="A picture containing floor, indoor,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oiseAmp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546" cy="351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17AD" w14:textId="15F404D0" w:rsidR="0049669B" w:rsidRDefault="0049669B" w:rsidP="0049669B">
      <w:pPr>
        <w:jc w:val="center"/>
      </w:pPr>
      <w:r>
        <w:t xml:space="preserve">Figure 6: </w:t>
      </w:r>
      <w:proofErr w:type="spellStart"/>
      <w:r w:rsidRPr="0049669B">
        <w:t>uNoiseAmp</w:t>
      </w:r>
      <w:proofErr w:type="spellEnd"/>
      <w:r>
        <w:t xml:space="preserve"> Adjusted</w:t>
      </w:r>
    </w:p>
    <w:p w14:paraId="4D694B65" w14:textId="6FEAA7A6" w:rsidR="0049669B" w:rsidRDefault="000138C2" w:rsidP="0049669B">
      <w:pPr>
        <w:jc w:val="center"/>
      </w:pPr>
      <w:r>
        <w:rPr>
          <w:noProof/>
        </w:rPr>
        <w:lastRenderedPageBreak/>
        <w:drawing>
          <wp:inline distT="0" distB="0" distL="0" distR="0" wp14:anchorId="182E7F39" wp14:editId="324495E2">
            <wp:extent cx="3533775" cy="3526005"/>
            <wp:effectExtent l="0" t="0" r="0" b="0"/>
            <wp:docPr id="9" name="Picture 9" descr="A picture containing floor, wall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oiseFreq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041" cy="35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7155" w14:textId="59E8F881" w:rsidR="0049669B" w:rsidRDefault="0049669B" w:rsidP="0049669B">
      <w:pPr>
        <w:jc w:val="center"/>
      </w:pPr>
      <w:r>
        <w:t xml:space="preserve">Figure 6: </w:t>
      </w:r>
      <w:proofErr w:type="spellStart"/>
      <w:r w:rsidRPr="0049669B">
        <w:t>uNoiseFreq</w:t>
      </w:r>
      <w:proofErr w:type="spellEnd"/>
      <w:r>
        <w:t xml:space="preserve"> Adjusted</w:t>
      </w:r>
    </w:p>
    <w:p w14:paraId="5992632C" w14:textId="048CA74E" w:rsidR="0049669B" w:rsidRDefault="000138C2" w:rsidP="0049669B">
      <w:pPr>
        <w:jc w:val="center"/>
      </w:pPr>
      <w:r>
        <w:rPr>
          <w:noProof/>
        </w:rPr>
        <w:drawing>
          <wp:inline distT="0" distB="0" distL="0" distR="0" wp14:anchorId="22FB0B11" wp14:editId="6D7A81C0">
            <wp:extent cx="3600450" cy="3672958"/>
            <wp:effectExtent l="0" t="0" r="0" b="3810"/>
            <wp:docPr id="10" name="Picture 10" descr="A picture containing indoor, floor,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ETA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176" cy="368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F79C" w14:textId="5612C7A8" w:rsidR="0049669B" w:rsidRDefault="0049669B" w:rsidP="0049669B">
      <w:pPr>
        <w:jc w:val="center"/>
      </w:pPr>
      <w:r>
        <w:t xml:space="preserve">Figure 7: </w:t>
      </w:r>
      <w:proofErr w:type="spellStart"/>
      <w:r w:rsidRPr="0049669B">
        <w:t>u</w:t>
      </w:r>
      <w:r w:rsidR="000138C2">
        <w:t>ETA</w:t>
      </w:r>
      <w:proofErr w:type="spellEnd"/>
      <w:r>
        <w:t xml:space="preserve"> Adjusted</w:t>
      </w:r>
    </w:p>
    <w:p w14:paraId="246473F6" w14:textId="67F1D2A2" w:rsidR="0049669B" w:rsidRDefault="000138C2" w:rsidP="0049669B">
      <w:pPr>
        <w:jc w:val="center"/>
      </w:pPr>
      <w:r>
        <w:rPr>
          <w:noProof/>
        </w:rPr>
        <w:lastRenderedPageBreak/>
        <w:drawing>
          <wp:inline distT="0" distB="0" distL="0" distR="0" wp14:anchorId="432A799A" wp14:editId="786AF6D7">
            <wp:extent cx="3476625" cy="3460932"/>
            <wp:effectExtent l="0" t="0" r="0" b="6350"/>
            <wp:docPr id="11" name="Picture 11" descr="A picture containing wall, indoor, floor, sof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MIx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046" cy="348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DA11" w14:textId="19C74B55" w:rsidR="0049669B" w:rsidRDefault="0049669B" w:rsidP="0049669B">
      <w:pPr>
        <w:jc w:val="center"/>
      </w:pPr>
      <w:r>
        <w:t xml:space="preserve">Figure 8: </w:t>
      </w:r>
      <w:proofErr w:type="spellStart"/>
      <w:r w:rsidRPr="0049669B">
        <w:t>u</w:t>
      </w:r>
      <w:r w:rsidR="000138C2">
        <w:t>Mix</w:t>
      </w:r>
      <w:proofErr w:type="spellEnd"/>
      <w:r>
        <w:t xml:space="preserve"> Adjusted</w:t>
      </w:r>
      <w:r w:rsidR="000138C2">
        <w:t xml:space="preserve"> (halfway)</w:t>
      </w:r>
    </w:p>
    <w:p w14:paraId="72A682C4" w14:textId="50AD5D47" w:rsidR="0049669B" w:rsidRDefault="000138C2" w:rsidP="0049669B">
      <w:pPr>
        <w:jc w:val="center"/>
      </w:pPr>
      <w:r>
        <w:rPr>
          <w:noProof/>
        </w:rPr>
        <w:drawing>
          <wp:inline distT="0" distB="0" distL="0" distR="0" wp14:anchorId="25E05A31" wp14:editId="727508AF">
            <wp:extent cx="3712894" cy="3638550"/>
            <wp:effectExtent l="0" t="0" r="1905" b="0"/>
            <wp:docPr id="12" name="Picture 12" descr="A picture containing wall, indoor,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MIx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347" cy="364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DA58" w14:textId="135C94F2" w:rsidR="0049669B" w:rsidRPr="000138C2" w:rsidRDefault="0049669B" w:rsidP="000138C2">
      <w:pPr>
        <w:jc w:val="center"/>
      </w:pPr>
      <w:r>
        <w:t xml:space="preserve">Figure 9: </w:t>
      </w:r>
      <w:proofErr w:type="spellStart"/>
      <w:r w:rsidR="000138C2" w:rsidRPr="0049669B">
        <w:t>u</w:t>
      </w:r>
      <w:r w:rsidR="000138C2">
        <w:t>Mix</w:t>
      </w:r>
      <w:proofErr w:type="spellEnd"/>
      <w:r w:rsidR="000138C2">
        <w:t xml:space="preserve"> Adjusted (</w:t>
      </w:r>
      <w:r w:rsidR="000138C2">
        <w:t>All the way)</w:t>
      </w:r>
    </w:p>
    <w:p w14:paraId="406D5FCB" w14:textId="08B64DAA" w:rsidR="00C6554A" w:rsidRPr="00D5413C" w:rsidRDefault="00A8473F" w:rsidP="00C6554A">
      <w:pPr>
        <w:pStyle w:val="Heading2"/>
      </w:pPr>
      <w:r>
        <w:lastRenderedPageBreak/>
        <w:t>Key Code</w:t>
      </w:r>
    </w:p>
    <w:p w14:paraId="3C2D9124" w14:textId="77777777" w:rsidR="000138C2" w:rsidRDefault="000138C2" w:rsidP="000138C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vec3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vRefractVector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refract( Eye, Normal,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uEta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);</w:t>
      </w:r>
    </w:p>
    <w:p w14:paraId="3B25D6B7" w14:textId="77777777" w:rsidR="000138C2" w:rsidRDefault="000138C2" w:rsidP="000138C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vec3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vReflectVector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reflect( Eye, Normal );</w:t>
      </w:r>
    </w:p>
    <w:p w14:paraId="35AAECA5" w14:textId="77777777" w:rsidR="000138C2" w:rsidRDefault="000138C2" w:rsidP="000138C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453853" w14:textId="77777777" w:rsidR="000138C2" w:rsidRDefault="000138C2" w:rsidP="000138C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vec4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refractcolor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textureCube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uRefractUnit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vRefractVector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);</w:t>
      </w:r>
    </w:p>
    <w:p w14:paraId="6F8EC5CE" w14:textId="77777777" w:rsidR="000138C2" w:rsidRDefault="000138C2" w:rsidP="000138C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vec4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reflectcolor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textureCube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uReflectUnit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vReflectVector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);</w:t>
      </w:r>
    </w:p>
    <w:p w14:paraId="53476134" w14:textId="77777777" w:rsidR="000138C2" w:rsidRDefault="000138C2" w:rsidP="000138C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refractcolor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mix(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refractcolor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WHITE, .40 );</w:t>
      </w:r>
    </w:p>
    <w:p w14:paraId="5C0B8436" w14:textId="40DBE049" w:rsidR="000138C2" w:rsidRPr="000138C2" w:rsidRDefault="000138C2" w:rsidP="000138C2">
      <w:pPr>
        <w:pStyle w:val="Heading2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gl_FragColor = vec4( mix( refractcolor, reflectcolor, uMix ).rgb, 1. );</w:t>
      </w:r>
    </w:p>
    <w:p w14:paraId="37E72FB3" w14:textId="77777777" w:rsidR="000138C2" w:rsidRDefault="000138C2" w:rsidP="000138C2">
      <w:pPr>
        <w:pStyle w:val="Heading2"/>
        <w:rPr>
          <w:rFonts w:ascii="Consolas" w:hAnsi="Consolas" w:cs="Consolas"/>
          <w:color w:val="000000"/>
          <w:sz w:val="19"/>
          <w:szCs w:val="19"/>
        </w:rPr>
      </w:pPr>
    </w:p>
    <w:p w14:paraId="7FD7D37F" w14:textId="77777777" w:rsidR="000138C2" w:rsidRDefault="000138C2" w:rsidP="000138C2">
      <w:pPr>
        <w:pStyle w:val="Heading2"/>
        <w:rPr>
          <w:rFonts w:ascii="Consolas" w:hAnsi="Consolas" w:cs="Consolas"/>
          <w:color w:val="000000"/>
          <w:sz w:val="19"/>
          <w:szCs w:val="19"/>
        </w:rPr>
      </w:pPr>
    </w:p>
    <w:p w14:paraId="63E5EB30" w14:textId="3B1DC33D" w:rsidR="00A8473F" w:rsidRDefault="00A8473F" w:rsidP="000138C2">
      <w:pPr>
        <w:pStyle w:val="Heading2"/>
      </w:pPr>
      <w:r>
        <w:t>Video Link</w:t>
      </w:r>
    </w:p>
    <w:p w14:paraId="7E55F0CE" w14:textId="397204C5" w:rsidR="00132DB9" w:rsidRDefault="00132DB9" w:rsidP="000E4124">
      <w:pPr>
        <w:pStyle w:val="Heading2"/>
      </w:pPr>
    </w:p>
    <w:p w14:paraId="0A738C04" w14:textId="1CCB4C6C" w:rsidR="00C76A0F" w:rsidRPr="00C76A0F" w:rsidRDefault="00C76A0F" w:rsidP="00C76A0F">
      <w:hyperlink r:id="rId18" w:history="1">
        <w:r w:rsidRPr="00D82DEA">
          <w:rPr>
            <w:rStyle w:val="Hyperlink"/>
          </w:rPr>
          <w:t>https://media.oregonstate.edu/media/t/0_cs3c8pq2</w:t>
        </w:r>
      </w:hyperlink>
      <w:r>
        <w:t xml:space="preserve"> </w:t>
      </w:r>
      <w:bookmarkStart w:id="5" w:name="_GoBack"/>
      <w:bookmarkEnd w:id="5"/>
    </w:p>
    <w:p w14:paraId="2CC781ED" w14:textId="7BE43F1B" w:rsidR="000E4124" w:rsidRDefault="000E4124" w:rsidP="000E4124">
      <w:pPr>
        <w:pStyle w:val="Heading2"/>
      </w:pPr>
      <w:r>
        <w:t>Comments</w:t>
      </w:r>
    </w:p>
    <w:p w14:paraId="6F60F8CE" w14:textId="7FABC652" w:rsidR="000E4124" w:rsidRPr="000E4124" w:rsidRDefault="00EE0819" w:rsidP="000E4124">
      <w:r>
        <w:t xml:space="preserve">I computed the normal </w:t>
      </w:r>
      <w:r w:rsidR="000138C2">
        <w:t>using the same method as project 3</w:t>
      </w:r>
      <w:r>
        <w:t xml:space="preserve">. These equations were from both the assignment documentation and the lecture notes. It works because we take and x and y vector on the plane compute or math and take the cross product. This will result in the normal vector. </w:t>
      </w:r>
      <w:r w:rsidR="000138C2">
        <w:t>Using that normal the built</w:t>
      </w:r>
      <w:r w:rsidR="00132DB9">
        <w:t>-</w:t>
      </w:r>
      <w:r w:rsidR="000138C2">
        <w:t>in refraction and reflection functions we can get refraction and reflection vectors</w:t>
      </w:r>
      <w:r w:rsidR="00132DB9">
        <w:t>. Those are mixed together to result in the program seen in the video.</w:t>
      </w:r>
    </w:p>
    <w:p w14:paraId="32AE4A6F" w14:textId="77777777" w:rsidR="000E4124" w:rsidRPr="00A8473F" w:rsidRDefault="000E4124" w:rsidP="00A8473F"/>
    <w:p w14:paraId="05A9F342" w14:textId="77777777" w:rsidR="00A8473F" w:rsidRDefault="00A8473F" w:rsidP="00A8473F"/>
    <w:sectPr w:rsidR="00A8473F">
      <w:footerReference w:type="default" r:id="rId19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047A53" w14:textId="77777777" w:rsidR="004C7ED9" w:rsidRDefault="004C7ED9" w:rsidP="00C6554A">
      <w:pPr>
        <w:spacing w:before="0" w:after="0" w:line="240" w:lineRule="auto"/>
      </w:pPr>
      <w:r>
        <w:separator/>
      </w:r>
    </w:p>
  </w:endnote>
  <w:endnote w:type="continuationSeparator" w:id="0">
    <w:p w14:paraId="03C3B687" w14:textId="77777777" w:rsidR="004C7ED9" w:rsidRDefault="004C7ED9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CEC72D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6C153A" w14:textId="77777777" w:rsidR="004C7ED9" w:rsidRDefault="004C7ED9" w:rsidP="00C6554A">
      <w:pPr>
        <w:spacing w:before="0" w:after="0" w:line="240" w:lineRule="auto"/>
      </w:pPr>
      <w:r>
        <w:separator/>
      </w:r>
    </w:p>
  </w:footnote>
  <w:footnote w:type="continuationSeparator" w:id="0">
    <w:p w14:paraId="434A9B76" w14:textId="77777777" w:rsidR="004C7ED9" w:rsidRDefault="004C7ED9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73F"/>
    <w:rsid w:val="000138C2"/>
    <w:rsid w:val="00046824"/>
    <w:rsid w:val="000E4124"/>
    <w:rsid w:val="00132DB9"/>
    <w:rsid w:val="002554CD"/>
    <w:rsid w:val="00293B83"/>
    <w:rsid w:val="002B4294"/>
    <w:rsid w:val="003213F6"/>
    <w:rsid w:val="00333D0D"/>
    <w:rsid w:val="003A492C"/>
    <w:rsid w:val="0049669B"/>
    <w:rsid w:val="004C049F"/>
    <w:rsid w:val="004C7ED9"/>
    <w:rsid w:val="005000E2"/>
    <w:rsid w:val="005A46AF"/>
    <w:rsid w:val="006A3CE7"/>
    <w:rsid w:val="009C3679"/>
    <w:rsid w:val="009E4884"/>
    <w:rsid w:val="00A8473F"/>
    <w:rsid w:val="00C6554A"/>
    <w:rsid w:val="00C76A0F"/>
    <w:rsid w:val="00ED7C44"/>
    <w:rsid w:val="00EE0819"/>
    <w:rsid w:val="00F017BE"/>
    <w:rsid w:val="00F16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023533"/>
  <w15:chartTrackingRefBased/>
  <w15:docId w15:val="{094020CB-9E59-44B8-B5F7-90B229345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3A49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5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hyperlink" Target="https://media.oregonstate.edu/media/t/0_cs3c8pq2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egan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159</TotalTime>
  <Pages>7</Pages>
  <Words>207</Words>
  <Characters>1183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McCormick</dc:creator>
  <cp:keywords/>
  <dc:description/>
  <cp:lastModifiedBy>Megan McCormick</cp:lastModifiedBy>
  <cp:revision>5</cp:revision>
  <cp:lastPrinted>2020-01-23T04:31:00Z</cp:lastPrinted>
  <dcterms:created xsi:type="dcterms:W3CDTF">2020-02-01T05:03:00Z</dcterms:created>
  <dcterms:modified xsi:type="dcterms:W3CDTF">2020-02-12T06:20:00Z</dcterms:modified>
</cp:coreProperties>
</file>
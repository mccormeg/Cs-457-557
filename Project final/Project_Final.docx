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C520A" w14:textId="77777777" w:rsidR="00A8473F" w:rsidRDefault="00A8473F" w:rsidP="00C6554A">
      <w:pPr>
        <w:pStyle w:val="Photo"/>
        <w:rPr>
          <w:noProof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05A67C2D" w14:textId="77777777" w:rsidR="00A8473F" w:rsidRDefault="00A8473F" w:rsidP="009E4884">
      <w:pPr>
        <w:pStyle w:val="Photo"/>
        <w:jc w:val="left"/>
        <w:rPr>
          <w:noProof/>
        </w:rPr>
      </w:pPr>
    </w:p>
    <w:p w14:paraId="31CCF33F" w14:textId="77777777" w:rsidR="00A8473F" w:rsidRDefault="00A8473F" w:rsidP="00C6554A">
      <w:pPr>
        <w:pStyle w:val="Photo"/>
        <w:rPr>
          <w:noProof/>
        </w:rPr>
      </w:pPr>
    </w:p>
    <w:p w14:paraId="77364240" w14:textId="77777777" w:rsidR="00A8473F" w:rsidRDefault="00A8473F" w:rsidP="00C6554A">
      <w:pPr>
        <w:pStyle w:val="Photo"/>
        <w:rPr>
          <w:noProof/>
        </w:rPr>
      </w:pPr>
    </w:p>
    <w:p w14:paraId="2F25AE19" w14:textId="1E16D514" w:rsidR="00A8473F" w:rsidRDefault="00F76F3A" w:rsidP="00C6554A">
      <w:pPr>
        <w:pStyle w:val="Photo"/>
        <w:rPr>
          <w:noProof/>
        </w:rPr>
      </w:pPr>
      <w:r>
        <w:rPr>
          <w:noProof/>
        </w:rPr>
        <w:drawing>
          <wp:inline distT="0" distB="0" distL="0" distR="0" wp14:anchorId="6CF9184F" wp14:editId="363204C6">
            <wp:extent cx="5486400" cy="5480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FC1" w14:textId="77777777" w:rsidR="00A8473F" w:rsidRDefault="00A8473F" w:rsidP="00C6554A">
      <w:pPr>
        <w:pStyle w:val="Photo"/>
        <w:rPr>
          <w:noProof/>
        </w:rPr>
      </w:pPr>
    </w:p>
    <w:p w14:paraId="4E6895FD" w14:textId="77777777" w:rsidR="00A8473F" w:rsidRDefault="00A8473F" w:rsidP="00C6554A">
      <w:pPr>
        <w:pStyle w:val="Photo"/>
        <w:rPr>
          <w:noProof/>
        </w:rPr>
      </w:pPr>
    </w:p>
    <w:p w14:paraId="67D4E2D9" w14:textId="1F1C6910" w:rsidR="00C6554A" w:rsidRPr="008B5277" w:rsidRDefault="00C6554A" w:rsidP="00C6554A">
      <w:pPr>
        <w:pStyle w:val="Photo"/>
      </w:pPr>
    </w:p>
    <w:bookmarkEnd w:id="0"/>
    <w:bookmarkEnd w:id="1"/>
    <w:bookmarkEnd w:id="2"/>
    <w:bookmarkEnd w:id="3"/>
    <w:bookmarkEnd w:id="4"/>
    <w:p w14:paraId="6C921026" w14:textId="353F0BEB" w:rsidR="00553215" w:rsidRDefault="00F76F3A" w:rsidP="00C6554A">
      <w:pPr>
        <w:pStyle w:val="Subtitle"/>
        <w:rPr>
          <w:caps w:val="0"/>
          <w:color w:val="007789" w:themeColor="accent1" w:themeShade="BF"/>
          <w:kern w:val="28"/>
          <w:sz w:val="60"/>
        </w:rPr>
      </w:pPr>
      <w:r>
        <w:rPr>
          <w:caps w:val="0"/>
          <w:color w:val="007789" w:themeColor="accent1" w:themeShade="BF"/>
          <w:kern w:val="28"/>
          <w:sz w:val="60"/>
        </w:rPr>
        <w:t>Snowflake</w:t>
      </w:r>
    </w:p>
    <w:p w14:paraId="0B817BFA" w14:textId="273C9988" w:rsidR="00C6554A" w:rsidRPr="00D5413C" w:rsidRDefault="00F76F3A" w:rsidP="00C6554A">
      <w:pPr>
        <w:pStyle w:val="Subtitle"/>
      </w:pPr>
      <w:r>
        <w:t xml:space="preserve">Final </w:t>
      </w:r>
      <w:r w:rsidR="00A8473F">
        <w:t xml:space="preserve">Project </w:t>
      </w:r>
    </w:p>
    <w:p w14:paraId="017DE92F" w14:textId="38872757" w:rsidR="00C6554A" w:rsidRDefault="00A8473F" w:rsidP="00C6554A">
      <w:pPr>
        <w:pStyle w:val="ContactInfo"/>
      </w:pPr>
      <w:r>
        <w:t>Megan</w:t>
      </w:r>
      <w:r w:rsidR="009E4884">
        <w:t xml:space="preserve"> McCormick</w:t>
      </w:r>
      <w:r w:rsidR="00C6554A">
        <w:t xml:space="preserve"> | </w:t>
      </w:r>
      <w:r>
        <w:t>CS557</w:t>
      </w:r>
      <w:r w:rsidR="00C6554A">
        <w:t xml:space="preserve"> |</w:t>
      </w:r>
      <w:r w:rsidR="00C6554A" w:rsidRPr="00D5413C">
        <w:t xml:space="preserve"> </w:t>
      </w:r>
      <w:r w:rsidR="00F76F3A">
        <w:t>3/15</w:t>
      </w:r>
      <w:r>
        <w:t>/20</w:t>
      </w:r>
      <w:r w:rsidR="00C6554A">
        <w:br w:type="page"/>
      </w:r>
    </w:p>
    <w:p w14:paraId="44F3794F" w14:textId="4B819F3E" w:rsidR="00A8473F" w:rsidRDefault="00A8473F" w:rsidP="00A8473F">
      <w:pPr>
        <w:pStyle w:val="Heading1"/>
      </w:pPr>
      <w:r>
        <w:lastRenderedPageBreak/>
        <w:t>Images</w:t>
      </w:r>
    </w:p>
    <w:p w14:paraId="4AB65460" w14:textId="115DC01C" w:rsidR="00A8473F" w:rsidRDefault="00F76F3A" w:rsidP="000E4124">
      <w:pPr>
        <w:jc w:val="center"/>
      </w:pPr>
      <w:r>
        <w:rPr>
          <w:noProof/>
        </w:rPr>
        <w:drawing>
          <wp:inline distT="0" distB="0" distL="0" distR="0" wp14:anchorId="549F9F47" wp14:editId="1F610812">
            <wp:extent cx="5486400" cy="5254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EC16" w14:textId="76866D59" w:rsidR="00A8473F" w:rsidRDefault="00A8473F" w:rsidP="00A8473F">
      <w:pPr>
        <w:jc w:val="center"/>
      </w:pPr>
      <w:r>
        <w:t xml:space="preserve">Figure 1: </w:t>
      </w:r>
      <w:r w:rsidR="00F76F3A">
        <w:t>Snowflake in reflective mode to really show Bump Mapping</w:t>
      </w:r>
    </w:p>
    <w:p w14:paraId="28404F5E" w14:textId="3EC95726" w:rsidR="00A8473F" w:rsidRDefault="00A33DFA" w:rsidP="00A8473F">
      <w:pPr>
        <w:jc w:val="center"/>
      </w:pPr>
      <w:r>
        <w:rPr>
          <w:noProof/>
        </w:rPr>
        <w:lastRenderedPageBreak/>
        <w:drawing>
          <wp:inline distT="0" distB="0" distL="0" distR="0" wp14:anchorId="4D211CE7" wp14:editId="0F321E10">
            <wp:extent cx="5486400" cy="5382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744E" w14:textId="085255DB" w:rsidR="00A8473F" w:rsidRDefault="00A8473F" w:rsidP="00A8473F">
      <w:pPr>
        <w:jc w:val="center"/>
      </w:pPr>
      <w:r>
        <w:t xml:space="preserve">Figure 2: </w:t>
      </w:r>
      <w:r w:rsidR="00A33DFA">
        <w:t>Adjustment of refraction</w:t>
      </w:r>
      <w:bookmarkStart w:id="5" w:name="_GoBack"/>
      <w:bookmarkEnd w:id="5"/>
    </w:p>
    <w:p w14:paraId="4ADB17AD" w14:textId="54D4FF5D" w:rsidR="0049669B" w:rsidRDefault="0049669B" w:rsidP="001D3FA9"/>
    <w:p w14:paraId="406D5FCB" w14:textId="08B64DAA" w:rsidR="00C6554A" w:rsidRPr="00D5413C" w:rsidRDefault="00A8473F" w:rsidP="00C6554A">
      <w:pPr>
        <w:pStyle w:val="Heading2"/>
      </w:pPr>
      <w:r>
        <w:t>Key Code</w:t>
      </w:r>
    </w:p>
    <w:p w14:paraId="6D7ADC65" w14:textId="77777777" w:rsidR="00F76F3A" w:rsidRDefault="000138C2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553215" w:rsidRPr="00553215">
        <w:rPr>
          <w:rFonts w:ascii="Consolas" w:hAnsi="Consolas" w:cs="Consolas"/>
          <w:color w:val="000000"/>
          <w:sz w:val="19"/>
          <w:szCs w:val="19"/>
        </w:rPr>
        <w:tab/>
      </w:r>
      <w:r w:rsidR="00F76F3A">
        <w:rPr>
          <w:rFonts w:ascii="Consolas" w:hAnsi="Consolas" w:cs="Consolas"/>
          <w:color w:val="000000"/>
          <w:sz w:val="19"/>
          <w:szCs w:val="19"/>
        </w:rPr>
        <w:t>float refin;</w:t>
      </w:r>
    </w:p>
    <w:p w14:paraId="1D65F485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626675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vec3 Normal;</w:t>
      </w:r>
    </w:p>
    <w:p w14:paraId="39019608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vec3 Light;</w:t>
      </w:r>
    </w:p>
    <w:p w14:paraId="0CE590BE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vec3 Eye;</w:t>
      </w:r>
    </w:p>
    <w:p w14:paraId="5DEE88B6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2FF9718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Normal = normalize ((texture2D(uNormalTex,vST.st).xyz*2.0 - 1.0));</w:t>
      </w:r>
    </w:p>
    <w:p w14:paraId="4254398D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Light = normalize(Ls);</w:t>
      </w:r>
    </w:p>
    <w:p w14:paraId="3430BB27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Eye = normalize(Es);</w:t>
      </w:r>
    </w:p>
    <w:p w14:paraId="4C889458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if ( texture2D(uColorTex,vST.st).b &gt; .99){</w:t>
      </w:r>
    </w:p>
    <w:p w14:paraId="2EAFD141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discard; </w:t>
      </w:r>
    </w:p>
    <w:p w14:paraId="29FB89EC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 }</w:t>
      </w:r>
    </w:p>
    <w:p w14:paraId="31E6FE5F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if ((texture2D(uNormalTex,vST.st).r)&gt; .9){</w:t>
      </w:r>
    </w:p>
    <w:p w14:paraId="05B961F9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refin = uif;</w:t>
      </w:r>
    </w:p>
    <w:p w14:paraId="33F050AB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}</w:t>
      </w:r>
    </w:p>
    <w:p w14:paraId="25538757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else if ((texture2D(uNormalTex,vST.st).r)&gt; .6){</w:t>
      </w:r>
    </w:p>
    <w:p w14:paraId="107BD892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refin = uelseif;</w:t>
      </w:r>
    </w:p>
    <w:p w14:paraId="7A3002D9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}</w:t>
      </w:r>
    </w:p>
    <w:p w14:paraId="1EEA264F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else{</w:t>
      </w:r>
    </w:p>
    <w:p w14:paraId="17CC78B2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refin = uelse;</w:t>
      </w:r>
    </w:p>
    <w:p w14:paraId="1A3F0FE5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}</w:t>
      </w:r>
    </w:p>
    <w:p w14:paraId="005185C2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vec3 vRefractVector = refract( Eye, Normal, refin );</w:t>
      </w:r>
    </w:p>
    <w:p w14:paraId="5285147B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vec3 vReflectVector = reflect( Eye, Normal );</w:t>
      </w:r>
    </w:p>
    <w:p w14:paraId="566F8495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3E1E73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vec4 refractcolor = textureCube( uRefractUnit, vRefractVector );</w:t>
      </w:r>
    </w:p>
    <w:p w14:paraId="5D22DED8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vec4 reflectcolor = textureCube( uReflectUnit, vReflectVector );</w:t>
      </w:r>
    </w:p>
    <w:p w14:paraId="1DCBDFBC" w14:textId="77777777" w:rsidR="00F76F3A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refractcolor = mix( refractcolor, BLUE, .40 );</w:t>
      </w:r>
    </w:p>
    <w:p w14:paraId="7FD7D37F" w14:textId="3152EBEA" w:rsidR="000138C2" w:rsidRDefault="00F76F3A" w:rsidP="00F76F3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gl_FragColor = vec4( mix( refractcolor, reflectcolor, uMix ).rgb, 1. );</w:t>
      </w:r>
    </w:p>
    <w:p w14:paraId="63E5EB30" w14:textId="3B1DC33D" w:rsidR="00A8473F" w:rsidRDefault="00A8473F" w:rsidP="000138C2">
      <w:pPr>
        <w:pStyle w:val="Heading2"/>
      </w:pPr>
      <w:r>
        <w:t>Video Link</w:t>
      </w:r>
    </w:p>
    <w:p w14:paraId="7E55F0CE" w14:textId="397204C5" w:rsidR="00132DB9" w:rsidRDefault="00132DB9" w:rsidP="000E4124">
      <w:pPr>
        <w:pStyle w:val="Heading2"/>
      </w:pPr>
    </w:p>
    <w:p w14:paraId="515BC212" w14:textId="2D013929" w:rsidR="00553215" w:rsidRDefault="00F76F3A" w:rsidP="000E4124">
      <w:pPr>
        <w:pStyle w:val="Heading2"/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</w:pPr>
      <w:hyperlink r:id="rId10" w:history="1">
        <w:r w:rsidRPr="001834F3">
          <w:rPr>
            <w:rStyle w:val="Hyperlink"/>
            <w:rFonts w:asciiTheme="minorHAnsi" w:eastAsiaTheme="minorHAnsi" w:hAnsiTheme="minorHAnsi" w:cstheme="minorBidi"/>
            <w:caps w:val="0"/>
            <w:sz w:val="22"/>
          </w:rPr>
          <w:t>https://media.oregonstate.edu/media/t/0_uv21uc88</w:t>
        </w:r>
      </w:hyperlink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 xml:space="preserve"> </w:t>
      </w:r>
    </w:p>
    <w:p w14:paraId="2CC781ED" w14:textId="198D0093" w:rsidR="000E4124" w:rsidRDefault="000E4124" w:rsidP="000E4124">
      <w:pPr>
        <w:pStyle w:val="Heading2"/>
      </w:pPr>
      <w:r>
        <w:t>Comments</w:t>
      </w:r>
    </w:p>
    <w:p w14:paraId="6F60F8CE" w14:textId="0C935532" w:rsidR="000E4124" w:rsidRPr="000E4124" w:rsidRDefault="00F76F3A" w:rsidP="000E4124">
      <w:r>
        <w:t>This project took a lot of time to get it right. Originally, I started with a snowflake object and then implemented bump mapping using a normal map but it would flatten my snowflake object and there was no bump mapping. It also altered the color which wasn’t Ideal. Then I tried to debug my bump mapping on a quad and it worked like a dream, I didn’t want the quad to be there though because it should be a snowflake. A friend of mine suggested I try and “cut out” around the snowflake. Thus I was able to utilize discard to cut out the snow flake!</w:t>
      </w:r>
    </w:p>
    <w:p w14:paraId="32AE4A6F" w14:textId="77777777" w:rsidR="000E4124" w:rsidRPr="00A8473F" w:rsidRDefault="000E4124" w:rsidP="00A8473F"/>
    <w:p w14:paraId="05A9F342" w14:textId="77777777" w:rsidR="00A8473F" w:rsidRDefault="00A8473F" w:rsidP="00A8473F"/>
    <w:sectPr w:rsidR="00A8473F">
      <w:footerReference w:type="default" r:id="rId1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F3C586" w14:textId="77777777" w:rsidR="00EC0E10" w:rsidRDefault="00EC0E10" w:rsidP="00C6554A">
      <w:pPr>
        <w:spacing w:before="0" w:after="0" w:line="240" w:lineRule="auto"/>
      </w:pPr>
      <w:r>
        <w:separator/>
      </w:r>
    </w:p>
  </w:endnote>
  <w:endnote w:type="continuationSeparator" w:id="0">
    <w:p w14:paraId="6F7E974A" w14:textId="77777777" w:rsidR="00EC0E10" w:rsidRDefault="00EC0E1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CEC72D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54017B" w14:textId="77777777" w:rsidR="00EC0E10" w:rsidRDefault="00EC0E10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5E5C29A" w14:textId="77777777" w:rsidR="00EC0E10" w:rsidRDefault="00EC0E1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73F"/>
    <w:rsid w:val="000138C2"/>
    <w:rsid w:val="00046824"/>
    <w:rsid w:val="0005514C"/>
    <w:rsid w:val="000E4124"/>
    <w:rsid w:val="00132DB9"/>
    <w:rsid w:val="001A1919"/>
    <w:rsid w:val="001D3FA9"/>
    <w:rsid w:val="002554CD"/>
    <w:rsid w:val="00293B83"/>
    <w:rsid w:val="002B4294"/>
    <w:rsid w:val="003213F6"/>
    <w:rsid w:val="00333D0D"/>
    <w:rsid w:val="003A492C"/>
    <w:rsid w:val="0049669B"/>
    <w:rsid w:val="004C049F"/>
    <w:rsid w:val="004C7ED9"/>
    <w:rsid w:val="005000E2"/>
    <w:rsid w:val="00553215"/>
    <w:rsid w:val="005A46AF"/>
    <w:rsid w:val="005F4A25"/>
    <w:rsid w:val="006A3CE7"/>
    <w:rsid w:val="009C3679"/>
    <w:rsid w:val="009E4884"/>
    <w:rsid w:val="00A33DFA"/>
    <w:rsid w:val="00A8473F"/>
    <w:rsid w:val="00C6554A"/>
    <w:rsid w:val="00C76A0F"/>
    <w:rsid w:val="00E31BFC"/>
    <w:rsid w:val="00EC0E10"/>
    <w:rsid w:val="00ED7C44"/>
    <w:rsid w:val="00EE0819"/>
    <w:rsid w:val="00F017BE"/>
    <w:rsid w:val="00F16094"/>
    <w:rsid w:val="00F7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023533"/>
  <w15:chartTrackingRefBased/>
  <w15:docId w15:val="{094020CB-9E59-44B8-B5F7-90B229345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3A49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5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media.oregonstate.edu/media/t/0_uv21uc8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gan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210</TotalTime>
  <Pages>4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McCormick</dc:creator>
  <cp:keywords/>
  <dc:description/>
  <cp:lastModifiedBy>Megan McCormick</cp:lastModifiedBy>
  <cp:revision>8</cp:revision>
  <cp:lastPrinted>2020-01-23T04:31:00Z</cp:lastPrinted>
  <dcterms:created xsi:type="dcterms:W3CDTF">2020-02-01T05:03:00Z</dcterms:created>
  <dcterms:modified xsi:type="dcterms:W3CDTF">2020-03-16T03:51:00Z</dcterms:modified>
</cp:coreProperties>
</file>